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FB0B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7B4B308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A45122C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361E4213" w14:textId="77777777">
        <w:tc>
          <w:tcPr>
            <w:tcW w:w="4508" w:type="dxa"/>
          </w:tcPr>
          <w:p w14:paraId="56D6FAC6" w14:textId="77777777" w:rsidR="00E370AF" w:rsidRDefault="00247FF8">
            <w:r>
              <w:t>Date</w:t>
            </w:r>
          </w:p>
        </w:tc>
        <w:tc>
          <w:tcPr>
            <w:tcW w:w="4508" w:type="dxa"/>
          </w:tcPr>
          <w:p w14:paraId="105F6123" w14:textId="77777777" w:rsidR="00E370AF" w:rsidRDefault="004B1016">
            <w:r>
              <w:t>06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4B1016" w14:paraId="6A2462A7" w14:textId="77777777">
        <w:tc>
          <w:tcPr>
            <w:tcW w:w="4508" w:type="dxa"/>
          </w:tcPr>
          <w:p w14:paraId="41D99BE2" w14:textId="77777777" w:rsidR="004B1016" w:rsidRDefault="004B1016" w:rsidP="004B1016">
            <w:r>
              <w:t>Team ID</w:t>
            </w:r>
          </w:p>
        </w:tc>
        <w:tc>
          <w:tcPr>
            <w:tcW w:w="4508" w:type="dxa"/>
          </w:tcPr>
          <w:p w14:paraId="543E03CB" w14:textId="12751A89" w:rsidR="004B1016" w:rsidRDefault="00752869" w:rsidP="00752869">
            <w:pPr>
              <w:tabs>
                <w:tab w:val="left" w:pos="2064"/>
              </w:tabs>
            </w:pPr>
            <w:r w:rsidRPr="00752869">
              <w:t>SWTID-2026-</w:t>
            </w:r>
            <w:r w:rsidR="00687BF6">
              <w:t>5923</w:t>
            </w:r>
          </w:p>
        </w:tc>
      </w:tr>
      <w:tr w:rsidR="004B1016" w14:paraId="33FF9AF4" w14:textId="77777777">
        <w:tc>
          <w:tcPr>
            <w:tcW w:w="4508" w:type="dxa"/>
          </w:tcPr>
          <w:p w14:paraId="10E98DB1" w14:textId="77777777" w:rsidR="004B1016" w:rsidRDefault="004B1016" w:rsidP="004B1016">
            <w:r>
              <w:t>Project Name</w:t>
            </w:r>
          </w:p>
        </w:tc>
        <w:tc>
          <w:tcPr>
            <w:tcW w:w="4508" w:type="dxa"/>
          </w:tcPr>
          <w:p w14:paraId="6AED7DCA" w14:textId="77777777" w:rsidR="004B1016" w:rsidRDefault="008931F1" w:rsidP="004B1016">
            <w:r>
              <w:rPr>
                <w:b/>
              </w:rPr>
              <w:t>Sports Hall Booking System by Service Portal</w:t>
            </w:r>
          </w:p>
        </w:tc>
      </w:tr>
      <w:tr w:rsidR="004B1016" w14:paraId="165F294C" w14:textId="77777777">
        <w:tc>
          <w:tcPr>
            <w:tcW w:w="4508" w:type="dxa"/>
          </w:tcPr>
          <w:p w14:paraId="6FE8641F" w14:textId="77777777" w:rsidR="004B1016" w:rsidRDefault="004B1016" w:rsidP="004B1016">
            <w:r>
              <w:t>Maximum Marks</w:t>
            </w:r>
          </w:p>
        </w:tc>
        <w:tc>
          <w:tcPr>
            <w:tcW w:w="4508" w:type="dxa"/>
          </w:tcPr>
          <w:p w14:paraId="4155DF2A" w14:textId="77777777" w:rsidR="004B1016" w:rsidRDefault="004B1016" w:rsidP="004B1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BC016AF" w14:textId="77777777" w:rsidR="00E370AF" w:rsidRDefault="00E370AF">
      <w:pPr>
        <w:rPr>
          <w:b/>
        </w:rPr>
      </w:pPr>
    </w:p>
    <w:p w14:paraId="73331BC0" w14:textId="77777777" w:rsidR="00E370AF" w:rsidRDefault="00247FF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ABC8F56" w14:textId="77777777" w:rsidR="00E370AF" w:rsidRDefault="00247FF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ED39002" w14:textId="77777777" w:rsidR="00E370AF" w:rsidRDefault="00247FF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5489EA8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DFB454F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B9EBCF8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3C444B2" w14:textId="77777777" w:rsidR="00E370AF" w:rsidRDefault="00E370AF">
      <w:pPr>
        <w:rPr>
          <w:b/>
        </w:rPr>
      </w:pPr>
    </w:p>
    <w:p w14:paraId="3B8C28E5" w14:textId="77777777" w:rsidR="00E370AF" w:rsidRDefault="00247FF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B09B6EE" w14:textId="77777777" w:rsidR="00E370AF" w:rsidRDefault="00D459FE">
      <w:pPr>
        <w:rPr>
          <w:b/>
        </w:rPr>
      </w:pPr>
      <w:r>
        <w:rPr>
          <w:b/>
          <w:noProof/>
        </w:rPr>
        <w:drawing>
          <wp:inline distT="0" distB="0" distL="0" distR="0" wp14:anchorId="2C9C5465" wp14:editId="3187B93C">
            <wp:extent cx="5731510" cy="3126105"/>
            <wp:effectExtent l="0" t="0" r="2540" b="0"/>
            <wp:docPr id="55082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7006" name="Picture 5508270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84DB" w14:textId="77777777" w:rsidR="00E370AF" w:rsidRDefault="00E370AF" w:rsidP="004B1016">
      <w:pPr>
        <w:tabs>
          <w:tab w:val="left" w:pos="5529"/>
        </w:tabs>
        <w:rPr>
          <w:b/>
        </w:rPr>
      </w:pPr>
    </w:p>
    <w:p w14:paraId="4AE48878" w14:textId="77777777" w:rsidR="00E370AF" w:rsidRDefault="00E370AF">
      <w:pPr>
        <w:rPr>
          <w:b/>
        </w:rPr>
      </w:pPr>
    </w:p>
    <w:p w14:paraId="3C54454D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FCA1E5-F90E-4D8F-9B72-BBA7B5386203}"/>
    <w:embedBold r:id="rId2" w:fontKey="{EA269036-8AF8-4AFB-A557-8ED5D93F3F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9E6BDEC-CAA5-4D89-9E63-248D4EF36A19}"/>
    <w:embedItalic r:id="rId4" w:fontKey="{4E2AC105-F22C-40EF-8659-1D25236C2A8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F964E4C-525E-4659-9DCB-F1805F99D9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FAC2AC4-DF4C-40C9-9C3D-BBC68CC5A3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3406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F6"/>
    <w:rsid w:val="00247FF8"/>
    <w:rsid w:val="00267921"/>
    <w:rsid w:val="004B1016"/>
    <w:rsid w:val="00687BF6"/>
    <w:rsid w:val="00752869"/>
    <w:rsid w:val="00862077"/>
    <w:rsid w:val="008931F1"/>
    <w:rsid w:val="00BB2074"/>
    <w:rsid w:val="00CE775A"/>
    <w:rsid w:val="00D459FE"/>
    <w:rsid w:val="00E370AF"/>
    <w:rsid w:val="00E4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7510"/>
  <w15:docId w15:val="{B1A74289-9CCD-427D-9371-DC135EA6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B%20LAPTOPS\Downloads\Solution%20Architectu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Architecture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 LAPTOPS</dc:creator>
  <cp:lastModifiedBy>PARASURAM PEPAKAYALA</cp:lastModifiedBy>
  <cp:revision>1</cp:revision>
  <dcterms:created xsi:type="dcterms:W3CDTF">2026-07-16T03:21:00Z</dcterms:created>
  <dcterms:modified xsi:type="dcterms:W3CDTF">2026-07-16T03:22:00Z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1258787131</vt:i4>
  </property>
</Properties>
</file>